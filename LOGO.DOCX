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22E89" w14:textId="561FA233" w:rsidR="00EF3513" w:rsidRDefault="00150341" w:rsidP="008433C8"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DF6D08" wp14:editId="2CB5D0FF">
                <wp:simplePos x="0" y="0"/>
                <wp:positionH relativeFrom="column">
                  <wp:posOffset>1943100</wp:posOffset>
                </wp:positionH>
                <wp:positionV relativeFrom="paragraph">
                  <wp:posOffset>4451350</wp:posOffset>
                </wp:positionV>
                <wp:extent cx="1724025" cy="497840"/>
                <wp:effectExtent l="19050" t="12700" r="9525" b="13335"/>
                <wp:wrapNone/>
                <wp:docPr id="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724025" cy="49784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0131E4" w14:textId="77777777" w:rsidR="00150341" w:rsidRDefault="00150341" w:rsidP="00150341">
                            <w:pPr>
                              <w:jc w:val="center"/>
                              <w:rPr>
                                <w:rFonts w:ascii="Arial Black" w:hAnsi="Arial Black"/>
                                <w:color w:val="247A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47A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SAVIOUR TEAM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DF6D08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6" type="#_x0000_t202" style="position:absolute;margin-left:153pt;margin-top:350.5pt;width:135.75pt;height:39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" filled="f" stroked="f">
                <o:lock v:ext="edit" shapetype="t"/>
                <v:textbox style="mso-fit-shape-to-text:t">
                  <w:txbxContent>
                    <w:p w14:paraId="720131E4" w14:textId="77777777" w:rsidR="00150341" w:rsidRDefault="00150341" w:rsidP="00150341">
                      <w:pPr>
                        <w:jc w:val="center"/>
                        <w:rPr>
                          <w:rFonts w:ascii="Arial Black" w:hAnsi="Arial Black"/>
                          <w:color w:val="247A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247A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SAVIOUR 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3FA9EC6A" wp14:editId="52F8623B">
            <wp:simplePos x="0" y="0"/>
            <wp:positionH relativeFrom="column">
              <wp:posOffset>1737995</wp:posOffset>
            </wp:positionH>
            <wp:positionV relativeFrom="paragraph">
              <wp:posOffset>1363980</wp:posOffset>
            </wp:positionV>
            <wp:extent cx="2119630" cy="211137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3631" behindDoc="0" locked="0" layoutInCell="1" allowOverlap="1" wp14:anchorId="301009D3" wp14:editId="73CEE3D5">
                <wp:simplePos x="0" y="0"/>
                <wp:positionH relativeFrom="column">
                  <wp:posOffset>1021715</wp:posOffset>
                </wp:positionH>
                <wp:positionV relativeFrom="paragraph">
                  <wp:posOffset>4048125</wp:posOffset>
                </wp:positionV>
                <wp:extent cx="3590290" cy="901065"/>
                <wp:effectExtent l="2540" t="9525" r="17145" b="32385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0290" cy="901065"/>
                        </a:xfrm>
                        <a:prstGeom prst="ellipseRibbon">
                          <a:avLst>
                            <a:gd name="adj1" fmla="val 40741"/>
                            <a:gd name="adj2" fmla="val 54491"/>
                            <a:gd name="adj3" fmla="val 11111"/>
                          </a:avLst>
                        </a:prstGeom>
                        <a:gradFill rotWithShape="0">
                          <a:gsLst>
                            <a:gs pos="0">
                              <a:schemeClr val="accent2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74000"/>
                                <a:lumOff val="0"/>
                              </a:schemeClr>
                            </a:gs>
                          </a:gsLst>
                          <a:path path="rect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5DA592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AutoShape 12" o:spid="_x0000_s1026" type="#_x0000_t107" style="position:absolute;margin-left:80.45pt;margin-top:318.75pt;width:282.7pt;height:70.95pt;z-index:251653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" adj="4915,8800,19200" fillcolor="#ed7d31 [3205]" stroked="f" strokeweight="0">
                <v:fill color2="#c15811 [2373]" focusposition=".5,.5" focussize="" focus="100%" type="gradientRadial">
                  <o:fill v:ext="view" type="gradientCenter"/>
                </v:fill>
                <v:shadow on="t" color="#823b0b [1605]" offset="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55A523" wp14:editId="448CCD0F">
                <wp:simplePos x="0" y="0"/>
                <wp:positionH relativeFrom="column">
                  <wp:posOffset>3926205</wp:posOffset>
                </wp:positionH>
                <wp:positionV relativeFrom="paragraph">
                  <wp:posOffset>2893695</wp:posOffset>
                </wp:positionV>
                <wp:extent cx="318135" cy="344805"/>
                <wp:effectExtent l="20955" t="26670" r="22860" b="1905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135" cy="344805"/>
                        </a:xfrm>
                        <a:prstGeom prst="star5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84452" id="AutoShape 8" o:spid="_x0000_s1026" style="position:absolute;margin-left:309.15pt;margin-top:227.85pt;width:25.05pt;height:2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8135,3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" path="m,131703r121517,1l159068,r37550,131704l318135,131703r-98310,81397l257376,344804,159068,263406,60759,344804,98310,213100,,131703xe" strokecolor="red">
                <v:stroke joinstyle="miter"/>
                <v:path o:connecttype="custom" o:connectlocs="0,131703;121517,131704;159068,0;196618,131704;318135,131703;219825,213100;257376,344804;159068,263406;60759,344804;98310,213100;0,131703" o:connectangles="0,0,0,0,0,0,0,0,0,0,0"/>
              </v:shape>
            </w:pict>
          </mc:Fallback>
        </mc:AlternateContent>
      </w:r>
      <w:r w:rsidRPr="008A095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A66B388" wp14:editId="6F57DA11">
                <wp:simplePos x="0" y="0"/>
                <wp:positionH relativeFrom="column">
                  <wp:posOffset>1301115</wp:posOffset>
                </wp:positionH>
                <wp:positionV relativeFrom="paragraph">
                  <wp:posOffset>838200</wp:posOffset>
                </wp:positionV>
                <wp:extent cx="3076575" cy="2914650"/>
                <wp:effectExtent l="291465" t="295275" r="289560" b="0"/>
                <wp:wrapNone/>
                <wp:docPr id="3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076575" cy="29146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45DA54" w14:textId="77777777" w:rsidR="00150341" w:rsidRDefault="00150341" w:rsidP="0015034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D0D0D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D0D0D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Give the Gift of Life.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957486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6B388" id="WordArt 3" o:spid="_x0000_s1027" type="#_x0000_t202" style="position:absolute;margin-left:102.45pt;margin-top:66pt;width:242.25pt;height:229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" filled="f" stroked="f">
                <o:lock v:ext="edit" shapetype="t"/>
                <v:textbox style="mso-fit-shape-to-text:t">
                  <w:txbxContent>
                    <w:p w14:paraId="3E45DA54" w14:textId="77777777" w:rsidR="00150341" w:rsidRDefault="00150341" w:rsidP="0015034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D0D0D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D0D0D"/>
                            </w14:solidFill>
                            <w14:prstDash w14:val="solid"/>
                            <w14:round/>
                          </w14:textOutline>
                        </w:rPr>
                        <w:t>Give the Gift of Life.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AAD267A" wp14:editId="2FAD706E">
                <wp:simplePos x="0" y="0"/>
                <wp:positionH relativeFrom="column">
                  <wp:posOffset>1181735</wp:posOffset>
                </wp:positionH>
                <wp:positionV relativeFrom="paragraph">
                  <wp:posOffset>2877820</wp:posOffset>
                </wp:positionV>
                <wp:extent cx="478155" cy="360680"/>
                <wp:effectExtent l="29210" t="20320" r="26035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155" cy="360680"/>
                        </a:xfrm>
                        <a:prstGeom prst="star5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FFC53" id="AutoShape 6" o:spid="_x0000_s1026" style="position:absolute;margin-left:93.05pt;margin-top:226.6pt;width:37.65pt;height:2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78155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" path="m1,137767r182639,1l239078,r56437,137768l478154,137767,330395,222912r56440,137767l239078,275533,91320,360679,147760,222912,1,137767xe" strokecolor="red">
                <v:stroke joinstyle="miter"/>
                <v:path o:connecttype="custom" o:connectlocs="1,137767;182640,137768;239078,0;295515,137768;478154,137767;330395,222912;386835,360679;239078,275533;91320,360679;147760,222912;1,137767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1024A57" wp14:editId="47068E1B">
                <wp:simplePos x="0" y="0"/>
                <wp:positionH relativeFrom="column">
                  <wp:posOffset>885825</wp:posOffset>
                </wp:positionH>
                <wp:positionV relativeFrom="paragraph">
                  <wp:posOffset>426720</wp:posOffset>
                </wp:positionV>
                <wp:extent cx="3825240" cy="3697605"/>
                <wp:effectExtent l="19050" t="17145" r="22860" b="19050"/>
                <wp:wrapNone/>
                <wp:docPr id="1" name="Circle: Hollow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5240" cy="3697605"/>
                        </a:xfrm>
                        <a:prstGeom prst="donut">
                          <a:avLst>
                            <a:gd name="adj" fmla="val 18334"/>
                          </a:avLst>
                        </a:prstGeom>
                        <a:solidFill>
                          <a:srgbClr val="F4B083"/>
                        </a:solidFill>
                        <a:ln w="28575" algn="ctr">
                          <a:solidFill>
                            <a:srgbClr val="40404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7B47A2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1" o:spid="_x0000_s1026" type="#_x0000_t23" style="position:absolute;margin-left:69.75pt;margin-top:33.6pt;width:301.2pt;height:291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" adj="3828" fillcolor="#f4b083" strokecolor="#404040" strokeweight="2.25pt">
                <v:stroke joinstyle="miter"/>
              </v:shape>
            </w:pict>
          </mc:Fallback>
        </mc:AlternateContent>
      </w:r>
    </w:p>
    <w:sectPr w:rsidR="00EF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03"/>
    <w:rsid w:val="00150341"/>
    <w:rsid w:val="00381318"/>
    <w:rsid w:val="003C2EAB"/>
    <w:rsid w:val="006D035A"/>
    <w:rsid w:val="008433C8"/>
    <w:rsid w:val="00873455"/>
    <w:rsid w:val="008A095C"/>
    <w:rsid w:val="00A42F03"/>
    <w:rsid w:val="00A5008A"/>
    <w:rsid w:val="00C100D0"/>
    <w:rsid w:val="00E84C02"/>
    <w:rsid w:val="00EF3513"/>
    <w:rsid w:val="00F274BE"/>
    <w:rsid w:val="00FA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BF89"/>
  <w15:chartTrackingRefBased/>
  <w15:docId w15:val="{1C4B4645-0880-41D3-AB6B-DA9AF4D7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PROJECT\PROJECT%20GIVE%20the%20gift%20of%20life\LOG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9E511-9C6C-4A3A-A5F5-899AA457C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LOGO.dot</Template>
  <TotalTime>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2023-02-08T08:34:00Z</dcterms:created>
  <dcterms:modified xsi:type="dcterms:W3CDTF">2023-02-08T08:46:00Z</dcterms:modified>
</cp:coreProperties>
</file>